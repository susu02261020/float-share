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media/image3.jpg" ContentType="image/jpeg"/>
  <Override PartName="/word/fontTable.xml" ContentType="application/vnd.openxmlformats-officedocument.wordprocessingml.fontTable+xml"/>
  <Override PartName="/word/media/image1.jpg" ContentType="image/jpeg"/>
  <Override PartName="/word/settings.xml" ContentType="application/vnd.openxmlformats-officedocument.wordprocessingml.settings+xml"/>
  <Override PartName="/word/media/image2.jpg" ContentType="image/jpe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10="urn:schemas-microsoft-com:office:word" xmlns:wpc="http://schemas.microsoft.com/office/word/2010/wordprocessingCanvas" xmlns:mc="http://schemas.openxmlformats.org/markup-compatibility/2006" xmlns:wpg="http://schemas.microsoft.com/office/word/2010/wordprocessingGroup" xmlns:wp="http://schemas.openxmlformats.org/drawingml/2006/wordprocessingDrawing" xmlns:a="http://schemas.openxmlformats.org/drawingml/2006/main" xmlns:a14="http://schemas.microsoft.com/office/drawing/2010/main" xmlns:wps="http://schemas.microsoft.com/office/word/2010/wordprocessingShape" xmlns:r="http://schemas.openxmlformats.org/officeDocument/2006/relationships" xmlns:pic="http://schemas.openxmlformats.org/drawingml/2006/picture" xmlns:v="urn:schemas-microsoft-com:vml" xmlns:m="http://schemas.openxmlformats.org/officeDocument/2006/math" xmlns:o="urn:schemas-microsoft-com:office:office" xmlns:w="http://schemas.openxmlformats.org/wordprocessingml/2006/main" mc:Ignorable="w14">
  <w:body>
    <w:p>
      <w:pPr>
        <w:rPr>
          <w:b w:val="1"/>
          <w:color w:val="000000"/>
          <w:sz w:val="40"/>
          <w:bCs/>
          <w:szCs w:val="40"/>
        </w:rPr>
      </w:pPr>
      <w:r>
        <w:rPr>
          <w:b w:val="1"/>
          <w:color w:val="000000"/>
          <w:sz w:val="40"/>
          <w:bCs/>
          <w:szCs w:val="40"/>
        </w:rPr>
        <w:t>表情包</w:t>
      </w:r>
      <w:r>
        <w:rPr>
          <w:color w:val="000000"/>
          <w:sz w:val="28"/>
          <w:szCs w:val="28"/>
        </w:rPr>
        <w:t>by夏黎</w:t>
      </w:r>
    </w:p>
    <w:p>
      <w:pPr>
        <w:rPr>
          <w:b w:val="0"/>
          <w:color w:val="000000"/>
          <w:sz w:val="24"/>
          <w:bCs w:val="0"/>
          <w:szCs w:val="24"/>
        </w:rPr>
      </w:pPr>
      <w:bookmarkStart w:id="0" w:name="_GoBack"/>
      <w:r>
        <w:rPr>
          <w:b w:val="1"/>
          <w:color w:val="EC4E42"/>
          <w:sz w:val="24"/>
          <w:bCs/>
          <w:szCs w:val="24"/>
        </w:rPr>
        <w:t>禁止二传</w:t>
      </w:r>
      <w:bookmarkEnd w:id="0"/>
      <w:r>
        <w:rPr>
          <w:b w:val="0"/>
          <w:color w:val="000000"/>
          <w:sz w:val="24"/>
          <w:bCs w:val="0"/>
          <w:szCs w:val="24"/>
        </w:rPr>
        <w:t>，可以私下二改，表情包意思可能大家理解都不一样，图源网络，侵可删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预览图：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drawing>
          <wp:inline distT="0" distB="0" distL="85723" distR="85723">
            <wp:extent cx="2637155" cy="313996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313996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  <w:r>
        <w:rPr>
          <w:b w:val="0"/>
          <w:color w:val="000000"/>
          <w:sz w:val="24"/>
          <w:bCs w:val="0"/>
          <w:szCs w:val="24"/>
        </w:rPr>
        <w:drawing>
          <wp:inline distT="0" distB="0" distL="85723" distR="85723">
            <wp:extent cx="2637155" cy="3730406"/>
            <wp:effectExtent l="0" t="0" r="0" b="0"/>
            <wp:docPr id="2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373040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drawing>
          <wp:inline distT="0" distB="0" distL="85723" distR="85723">
            <wp:extent cx="2637155" cy="3429970"/>
            <wp:effectExtent l="0" t="0" r="0" b="0"/>
            <wp:docPr id="3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342997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>
      <w:pPr>
        <w:rPr>
          <w:b w:val="0"/>
          <w:color w:val="000000"/>
          <w:sz w:val="24"/>
          <w:bCs w:val="0"/>
          <w:szCs w:val="24"/>
        </w:rPr>
      </w:pPr>
    </w:p>
    <w:p>
      <w:pPr>
        <w:rPr>
          <w:b w:val="0"/>
          <w:color w:val="000000"/>
          <w:sz w:val="24"/>
          <w:bCs w:val="0"/>
          <w:szCs w:val="24"/>
        </w:rPr>
      </w:pPr>
    </w:p>
    <w:p>
      <w:pPr>
        <w:rPr>
          <w:b w:val="0"/>
          <w:color w:val="000000"/>
          <w:sz w:val="24"/>
          <w:bCs w:val="0"/>
          <w:szCs w:val="24"/>
        </w:rPr>
      </w:pP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小仓鼠一脸开心，头顶出现彩虹：https://qungheng.github.io/images/1.gif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一只白色小狗趴在黄色小狗的背上，舔它的脑袋：https://qungheng.github.io/images/2.gif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小仓鼠手举到头顶比爱心：https://qungheng.github.io/images/3.gif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小仓鼠将脸埋在枕头里委屈哭：https://qungheng.github.io/images/4.gif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小仓鼠一脸生无可恋：https://qungheng.github.io/images/5.gif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小仓鼠躺着，乖乖盖被子：https://qungheng.github.io/images/6.gif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白色小狗展示可爱的装饰：https://qungheng.github.io/images/7.gif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白色小狗一脸开心：https://qungheng.github.io/images/8.gif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白色小狗躲在墙角偷看：https://qungheng.github.io/images/9.gif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白色小狗兴奋地看着头顶，双手举起：https://qungheng.github.io/images/10.gif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小仓鼠戴着微笑的黄色圆脸面具：https://qungheng.github.io/images/11.gif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白色小狗委屈哭泣：https://qungheng.github.io/images/12.gif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白色小狗安慰哭泣的黄色小狗，给它擦眼泪：https://qungheng.github.io/images/13.gif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小仓鼠盖着被子打哈欠：https://qungheng.github.io/images/14.gif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白色小狗被摸下巴，一脸开心：https://qungheng.github.io/images/15.gif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白色小狗撑着伞冒着雨，委屈哭：https://qungheng.github.io/images/16.gif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小仓鼠兴奋地出现：https://qungheng.github.io/images/17.gif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白色小狗伤感地举着麦克风唱歌：https://qungheng.github.io/images/18.gif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小仓鼠走进，歪头好奇看着：https://qungheng.github.io/images/19.gif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白色小狗趴在黄色小狗身上，轻轻咬它的脸：https://qungheng.github.io/images/20.gif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白色小狗嘟嘴，在床前左右移动：https://qungheng.github.io/images/21.gif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白色小狗拿出一张张小额零钱：https://qungheng.github.io/images/22.gif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小仓鼠开心地举着爱心：https://qungheng.github.io/images/23.gif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小仓鼠捂着脑袋一脸沉思：https://qungheng.github.io/images/24.gif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白色小狗开心地竖起大拇指：https://qungheng.github.io/images/25.gif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小仓鼠一脸认真地记东西：https://qungheng.github.io/images/26.gif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白色小狗开心地左右晃动：https://qungheng.github.io/images/27.gif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小仓鼠一脸生无可恋地任由风吹散：https://qungheng.github.io/images/28.gif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小仓鼠趴在沙子上舔沙子：https://qungheng.github.io/images/29.gif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白色小狗滚了一圈，滚进黄色小狗的被窝里面一起睡觉：https://qungheng.github.io/images/30.gif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小仓鼠开心的捡爱心：https://qungheng.github.io/images/31.gif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小仓鼠从被子里突然出现：https://qungheng.github.io/images/32.gif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白色小狗生气：https://qungheng.github.io/images/33.gif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小仓鼠昏昏沉沉：https://qungheng.github.io/images/34.gif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白色小狗和白色小狗讲悄悄话：https://qungheng.github.io/images/35.gif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白色小狗被揉脸，一脸开心：https://qungheng.github.io/images/36.gif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小仓鼠突然出现：https://qungheng.github.io/images/37.gif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小仓鼠半靠着，一只手优雅得举着高脚杯：https://qungheng.github.io/images/38.gif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小仓鼠热的举着扇子扇风：https://qungheng.github.io/images/39.gif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白色小狗开心地品尝美食：https://qungheng.github.io/images/40.gif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白色小狗委屈地裹着被子哭：https://qungheng.github.io/images/41.gif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白色小狗难过地搓手手：https://qungheng.github.io/images/42.gif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小仓鼠连续点头：https://qungheng.github.io/images/43.gif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白色小狗又开心又自豪地举着一个大爱心：https://qungheng.github.io/images/45.gif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小仓鼠惊讶地张大嘴：https://qungheng.github.io/images/46.gif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白色小狗摇着尾巴，开心地露出舌头：https://qungheng.github.io/images/47.gif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白色小狗特别委屈地哭：https://qungheng.github.io/images/48.gif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小仓鼠举着哑铃锻炼：https://qungheng.github.io/images/49.gif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小仓鼠长出胡子，一脸忧郁：https://qungheng.github.io/images/50.gif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小仓鼠疑惑地突然出现：https://qungheng.github.io/images/51.gif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白色小狗突然出现和黄色小狗贴贴：https://qungheng.github.io/images/52.gif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白色小狗一脸自豪，任由黄色小狗摸头夸夸：https://qungheng.github.io/images/53.gif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白色小狗从后面抱住黄色小狗：https://qungheng.github.io/images/54.gif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小仓鼠在空调房里裹着被子，一脸惬意：https://qungheng.github.io/images/55.gif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小仓鼠举起两个大拇指：https://qungheng.github.io/images/CB6D242115367C9F507A26FA8F24B403.jpg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小仓鼠做鬼脸：https://qungheng.github.io/images/D0FA54C2F2CA131CC51F67EDAC2A3D36.jpg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小仓鼠鄙夷地竖了两个倒着的大拇指：https://qungheng.github.io/images/DF5E962985DFDEA027D0A6CAE1BAA770.jpg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小仓鼠拿着手机一脸疑惑 ：https://qungheng.github.io/images/E40BC05F4362214E54F9397274528059.jpg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小仓鼠委屈地看着：https://qungheng.github.io/images/E385717D4A55BC2D2D05DAA976531F5E.jpg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小仓鼠潇洒地骑着滑板车：https://qungheng.github.io/images/ED7F148FF80B5C51D827AB468F770BB6.jpg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小仓鼠难过大哭：https://qungheng.github.io/images/2CCFEFE4D9A0B74D3B8850F7435CA296.jpg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小仓鼠举着应援棒一脸兴奋：https://qungheng.github.io/images/6B53D1F4758595C089BD70A9DF926FC7.jpg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小仓鼠被爱心暴击：https://qungheng.github.io/images/7A7BC24B5853236DEC63794AC04C3E9E.jpg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小仓鼠半跪在地上哭哭：https://qungheng.github.io/images/8B4AAB183D8D77FFB6F142D2BE1CAFFE.jpg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小仓鼠看着天一脸难过：https://qungheng.github.io/images/42B539B97E4053364616D148FFC5D186.jpg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小仓鼠不满地撇撇嘴：https://qungheng.github.io/images/542FED0C6D9206400F701282B4725A34.jpg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小仓鼠开心地举着爱心：https://qungheng.github.io/images/12469E78E3DEBA36DC46AEE5845CDC5D.jpg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小仓鼠鼓着腮帮子一脸委屈：https://qungheng.github.io/images/29360C1999701D0075967409241400F3.jpg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小仓鼠开心地放礼炮：https://qungheng.github.io/images/34661CC1EA19FAD4773B63BF39304911.jpg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小仓鼠开心地扭来扭去：https://qungheng.github.io/images/991236665B2B3C45032E1A17ADCE9B4A.jpg</w:t>
      </w:r>
    </w:p>
    <w:p>
      <w:pPr>
        <w:rPr>
          <w:b w:val="0"/>
          <w:color w:val="000000"/>
          <w:sz w:val="24"/>
          <w:bCs w:val="0"/>
          <w:szCs w:val="24"/>
        </w:rPr>
      </w:pPr>
      <w:r>
        <w:rPr>
          <w:b w:val="0"/>
          <w:color w:val="000000"/>
          <w:sz w:val="24"/>
          <w:bCs w:val="0"/>
          <w:szCs w:val="24"/>
        </w:rPr>
        <w:t>小仓鼠难过的流鼻涕泡：https://qungheng.github.io/images/B3C2DF45207D962F87E97D57FC6DF122.jpg</w:t>
      </w:r>
    </w:p>
    <w:p>
      <w:pPr>
        <w:rPr>
          <w:color w:val="000000"/>
          <w:sz w:val="40"/>
          <w:szCs w:val="40"/>
        </w:rPr>
      </w:pPr>
      <w:r>
        <w:rPr>
          <w:b w:val="0"/>
          <w:color w:val="000000"/>
          <w:sz w:val="24"/>
          <w:bCs w:val="0"/>
          <w:szCs w:val="24"/>
        </w:rPr>
        <w:t>小仓鼠脏兮兮地趴在地上一脸委屈：https://qungheng.github.io/images/B40D51F6A18666CC09182FD46AFFD1FD.jpg</w:t>
      </w:r>
    </w:p>
    <w:sectPr>
      <w:docGrid w:type="lines" w:linePitch="312" w:charSpace="0"/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r="http://schemas.openxmlformats.org/officeDocument/2006/relationships" xmlns:v="urn:schemas-microsoft-com:vml" xmlns:m="http://schemas.openxmlformats.org/officeDocument/2006/math" xmlns:o="urn:schemas-microsoft-com:office:office" xmlns:w="http://schemas.openxmlformats.org/wordprocessingml/2006/main">
  <w:bordersDoNotSurroundHeader/>
  <w:bordersDoNotSurroundFooter/>
  <w:defaultTabStop w:val="420"/>
  <w:drawingGridVerticalSpacing w:val="156"/>
  <w:drawingGridHorizontalSpacing w:val="105"/>
  <w:displayHorizontalDrawingGridEvery w:val="0"/>
  <w:displayVerticalDrawingGridEvery w:val="2"/>
  <w:characterSpacingControl w:val="compressPunctuation"/>
  <w:zoom w:percent="168"/>
  <w:compat>
    <w:spaceForUL/>
    <w:balanceSingleByteDoubleByteWidth/>
    <w:ulTrailSpace/>
    <w:doNotExpandShiftReturn/>
    <w:adjustLineHeightInTable/>
    <w:compatSetting w:val="14" w:uri="http://schemas.microsoft.com/office/word" w:name="compatibilityMode"/>
  </w:compat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clrSchemeMapping tx1="dk1" tx2="dk2" bg1="lt1" bg2="lt2"/>
  <w:decimalSymbol/>
  <w:listSeparato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zh-CN" w:bidi="ar-SA"/>
        <w:rFonts w:ascii="Times New Roman" w:hAnsi="Times New Roman" w:eastAsia="宋体" w:cs="Times New Roman"/>
      </w:rPr>
    </w:rPrDefault>
    <w:pPrDefault/>
  </w:docDefaults>
  <w:style w:type="paragraph" w:styleId="0" w:default="1">
    <w:name w:val="Normal"/>
    <w:pPr>
      <w:widowControl w:val="0"/>
      <w:keepLines w:val="0"/>
      <w:pageBreakBefore w:val="0"/>
      <w:jc w:val="both"/>
      <w:suppressLineNumbers w:val="0"/>
      <w:suppressAutoHyphens w:val="0"/>
    </w:pPr>
    <w:rPr>
      <w:sz w:val="21"/>
      <w:lang w:val="en-US" w:eastAsia="zh-CN" w:bidi="ar-SA"/>
      <w:kern w:val="2"/>
      <w:szCs w:val="22"/>
      <w:rFonts w:ascii="Roboto" w:hAnsi="Roboto" w:eastAsia="宋体" w:cs="Arial"/>
    </w:rPr>
  </w:style>
  <w:style w:type="paragraph" w:styleId="1">
    <w:name w:val="heading 1"/>
    <w:basedOn w:val="0"/>
    <w:pPr>
      <w:widowControl w:val="0"/>
      <w:keepNext w:val="1"/>
      <w:keepLines w:val="1"/>
      <w:pageBreakBefore w:val="0"/>
      <w:suppressLineNumbers w:val="0"/>
      <w:suppressAutoHyphens w:val="0"/>
      <w:outlineLvl w:val="0"/>
      <w:spacing w:after="330" w:before="340" w:line="578" w:lineRule="auto"/>
    </w:pPr>
    <w:rPr>
      <w:b w:val="1"/>
      <w:sz w:val="44"/>
      <w:bCs/>
      <w:kern w:val="44"/>
      <w:szCs w:val="44"/>
    </w:rPr>
  </w:style>
  <w:style w:type="paragraph" w:styleId="2">
    <w:name w:val="heading 2"/>
    <w:basedOn w:val="0"/>
    <w:pPr>
      <w:widowControl w:val="0"/>
      <w:keepNext w:val="1"/>
      <w:keepLines w:val="1"/>
      <w:pageBreakBefore w:val="0"/>
      <w:suppressLineNumbers w:val="0"/>
      <w:suppressAutoHyphens w:val="0"/>
      <w:outlineLvl w:val="1"/>
      <w:spacing w:after="260" w:before="260" w:line="415" w:lineRule="auto"/>
    </w:pPr>
    <w:rPr>
      <w:b w:val="1"/>
      <w:sz w:val="32"/>
      <w:bCs/>
      <w:szCs w:val="32"/>
      <w:rFonts w:ascii="Roboto" w:hAnsi="Roboto" w:eastAsia="黑体"/>
    </w:rPr>
  </w:style>
  <w:style w:type="paragraph" w:styleId="3">
    <w:name w:val="heading 3"/>
    <w:basedOn w:val="0"/>
    <w:pPr>
      <w:widowControl w:val="0"/>
      <w:keepNext w:val="1"/>
      <w:keepLines w:val="1"/>
      <w:pageBreakBefore w:val="0"/>
      <w:suppressLineNumbers w:val="0"/>
      <w:suppressAutoHyphens w:val="0"/>
      <w:outlineLvl w:val="2"/>
      <w:spacing w:after="260" w:before="260" w:line="415" w:lineRule="auto"/>
    </w:pPr>
    <w:rPr>
      <w:b w:val="1"/>
      <w:sz w:val="32"/>
      <w:bCs/>
      <w:szCs w:val="32"/>
      <w:rFonts w:ascii="Roboto" w:hAnsi="Roboto"/>
    </w:rPr>
  </w:style>
  <w:style w:type="character" w:styleId="10" w:default="1">
    <w:name w:val="Default Paragraph Font"/>
  </w:style>
  <w:style w:type="paragraph" w:styleId="15" w:customStyle="1">
    <w:name w:val="样式1"/>
    <w:basedOn w:val="0"/>
    <w:rPr>
      <w:sz w:val="32"/>
    </w:rPr>
  </w:style>
  <w:style w:type="paragraph" w:styleId="16" w:customStyle="1">
    <w:name w:val="样式2"/>
    <w:basedOn w:val="0"/>
    <w:rPr>
      <w:sz w:val="2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2.jpg" /><Relationship Id="rId3" Type="http://schemas.openxmlformats.org/officeDocument/2006/relationships/image" Target="media/image1.jp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image" Target="media/image3.jpg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>Normal.eit</Template>
  <TotalTime>13</TotalTime>
  <Pages>1</Pages>
  <Words>4</Words>
  <Characters>4</Characters>
  <Application>Honor_Office</Application>
  <DocSecurity>0</DocSecurity>
  <Lines>1</Lines>
  <Paragraphs>0</Paragraphs>
  <ScaleCrop>false</ScaleCrop>
  <Company/>
  <LinksUpToDate>false</LinksUpToDate>
  <CharactersWithSpaces>4</CharactersWithSpaces>
  <SharedDoc>false</SharedDoc>
  <HyperlinksChanged>false</HyperlinksChanged>
</Properties>
</file>

<file path=docProps/core.xml><?xml version="1.0" encoding="utf-8"?>
<cp:coreProperties xmlns:dcmitype="http://purl.org/dc/dcmitype/"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>HONOR Docs</cp:lastModifiedBy>
  <cp:revision>0</cp:revision>
  <dcterms:created xsi:type="dcterms:W3CDTF">2024-04-26T01:38:00Z</dcterms:created>
  <dcterms:modified xsi:type="dcterms:W3CDTF">2026-09-28T05:19:18Z</dcterms:modified>
</cp:coreProperties>
</file>

<file path=tbak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表情包</w:t>
      </w:r>
      <w:r>
        <w:rPr>
          <w:color w:val="000000"/>
          <w:sz w:val="28"/>
          <w:szCs w:val="28"/>
        </w:rPr>
        <w:t>by夏黎</w:t>
      </w:r>
    </w:p>
    <w:p>
      <w:pPr>
        <w:rPr>
          <w:b w:val="0"/>
          <w:bCs w:val="0"/>
          <w:color w:val="000000"/>
          <w:sz w:val="24"/>
          <w:szCs w:val="24"/>
        </w:rPr>
      </w:pPr>
      <w:bookmarkStart w:id="0" w:name="_GoBack"/>
      <w:r>
        <w:rPr>
          <w:b/>
          <w:bCs/>
          <w:color w:val="EC4E42"/>
          <w:sz w:val="24"/>
          <w:szCs w:val="24"/>
        </w:rPr>
        <w:t>禁止二传</w:t>
      </w:r>
      <w:bookmarkEnd w:id="0"/>
      <w:r>
        <w:rPr>
          <w:b w:val="0"/>
          <w:bCs w:val="0"/>
          <w:color w:val="000000"/>
          <w:sz w:val="24"/>
          <w:szCs w:val="24"/>
        </w:rPr>
        <w:t>，可以私下二改，表情包意思可能大家理解都不一样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预览图：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drawing>
          <wp:inline distT="0" distB="0" distL="85723" distR="85723">
            <wp:extent cx="2637155" cy="313996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313996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color w:val="000000"/>
          <w:sz w:val="24"/>
          <w:szCs w:val="24"/>
        </w:rPr>
        <w:drawing>
          <wp:inline distT="0" distB="0" distL="85723" distR="85723">
            <wp:extent cx="2637155" cy="3730406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373040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drawing>
          <wp:inline distT="0" distB="0" distL="85723" distR="85723">
            <wp:extent cx="2637155" cy="342997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34299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 w:val="0"/>
          <w:bCs w:val="0"/>
          <w:color w:val="000000"/>
          <w:sz w:val="24"/>
          <w:szCs w:val="24"/>
        </w:rPr>
      </w:pPr>
    </w:p>
    <w:p>
      <w:pPr>
        <w:rPr>
          <w:b w:val="0"/>
          <w:bCs w:val="0"/>
          <w:color w:val="000000"/>
          <w:sz w:val="24"/>
          <w:szCs w:val="24"/>
        </w:rPr>
      </w:pPr>
    </w:p>
    <w:p>
      <w:pPr>
        <w:rPr>
          <w:b w:val="0"/>
          <w:bCs w:val="0"/>
          <w:color w:val="000000"/>
          <w:sz w:val="24"/>
          <w:szCs w:val="24"/>
        </w:rPr>
      </w:pP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小仓鼠一脸开心，头顶出现彩虹：https://qungheng.github.io/images/1.gif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一只白色小狗趴在黄色小狗的背上，舔它的脑袋：https://qungheng.github.io/images/2.gif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小仓鼠手举到头顶比爱心：https://qungheng.github.io/images/3.gif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小仓鼠将脸埋在枕头里委屈哭：https://qungheng.github.io/images/4.gif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小仓鼠一脸生无可恋：https://qungheng.github.io/images/5.gif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小仓鼠躺着，乖乖盖被子：https://qungheng.github.io/images/6.gif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白色小狗展示可爱的装饰：https://qungheng.github.io/images/7.gif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白色小狗一脸开心：https://qungheng.github.io/images/8.gif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白色小狗躲在墙角偷看：https://qungheng.github.io/images/9.gif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白色小狗兴奋地看着头顶，双手举起：https://qungheng.github.io/images/10.gif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小仓鼠戴着微笑的黄色圆脸面具：https://qungheng.github.io/images/11.gif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白色小狗委屈哭泣：https://qungheng.github.io/images/12.gif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白色小狗安慰哭泣的黄色小狗，给它擦眼泪：https://qungheng.github.io/images/13.gif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小仓鼠盖着被子打哈欠：https://qungheng.github.io/images/14.gif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白色小狗被摸下巴，一脸开心：https://qungheng.github.io/images/15.gif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白色小狗撑着伞冒着雨，委屈哭：https://qungheng.github.io/images/16.gif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小仓鼠兴奋地出现：https://qungheng.github.io/images/17.gif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白色小狗伤感地举着麦克风唱歌：https://qungheng.github.io/images/18.gif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小仓鼠走进，歪头好奇看着：https://qungheng.github.io/images/19.gif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白色小狗趴在黄色小狗身上，轻轻咬它的脸：https://qungheng.github.io/images/20.gif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白色小狗嘟嘴，在床前左右移动：https://qungheng.github.io/images/21.gif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白色小狗拿出一张张小额零钱：https://qungheng.github.io/images/22.gif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小仓鼠开心地举着爱心：https://qungheng.github.io/images/23.gif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小仓鼠捂着脑袋一脸沉思：https://qungheng.github.io/images/24.gif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白色小狗开心地竖起大拇指：https://qungheng.github.io/images/25.gif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小仓鼠一脸认真地记东西：https://qungheng.github.io/images/26.gif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白色小狗开心地左右晃动：https://qungheng.github.io/images/27.gif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小仓鼠一脸生无可恋地任由风吹散：https://qungheng.github.io/images/28.gif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小仓鼠趴在沙子上舔沙子：https://qungheng.github.io/images/29.gif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白色小狗滚了一圈，滚进黄色小狗的被窝里面一起睡觉：https://qungheng.github.io/images/30.gif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小仓鼠开心的捡爱心：https://qungheng.github.io/images/31.gif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小仓鼠从被子里突然出现：https://qungheng.github.io/images/32.gif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白色小狗生气：https://qungheng.github.io/images/33.gif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小仓鼠昏昏沉沉：https://qungheng.github.io/images/34.gif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白色小狗和白色小狗讲悄悄话：https://qungheng.github.io/images/35.gif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白色小狗被揉脸，一脸开心：https://qungheng.github.io/images/36.gif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小仓鼠突然出现：https://qungheng.github.io/images/37.gif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小仓鼠半靠着，一只手优雅得举着高脚杯：https://qungheng.github.io/images/38.gif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小仓鼠热的举着扇子扇风：https://qungheng.github.io/images/39.gif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白色小狗开心地品尝美食：https://qungheng.github.io/images/40.gif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白色小狗委屈地裹着被子哭：https://qungheng.github.io/images/41.gif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白色小狗难过地搓手手：https://qungheng.github.io/images/42.gif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小仓鼠连续点头：https://qungheng.github.io/images/43.gif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白色小狗又开心又自豪地举着一个大爱心：https://qungheng.github.io/images/45.gif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小仓鼠惊讶地张大嘴：https://qungheng.github.io/images/46.gif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白色小狗摇着尾巴，开心地露出舌头：https://qungheng.github.io/images/47.gif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白色小狗特别委屈地哭：https://qungheng.github.io/images/48.gif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小仓鼠举着哑铃锻炼：https://qungheng.github.io/images/49.gif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小仓鼠长出胡子，一脸忧郁：https://qungheng.github.io/images/50.gif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小仓鼠疑惑地突然出现：https://qungheng.github.io/images/51.gif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白色小狗突然出现和黄色小狗贴贴：https://qungheng.github.io/images/52.gif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白色小狗一脸自豪，任由黄色小狗摸头夸夸：https://qungheng.github.io/images/53.gif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白色小狗从后面抱住黄色小狗：https://qungheng.github.io/images/54.gif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小仓鼠在空调房里裹着被子，一脸惬意：https://qungheng.github.io/images/55.gif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小仓鼠举起两个大拇指：https://qungheng.github.io/images/CB6D242115367C9F507A26FA8F24B403.jpg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小仓鼠做鬼脸：https://qungheng.github.io/images/D0FA54C2F2CA131CC51F67EDAC2A3D36.jpg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小仓鼠鄙夷地竖了两个倒着的大拇指：https://qungheng.github.io/images/DF5E962985DFDEA027D0A6CAE1BAA770.jpg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小仓鼠拿着手机一脸疑惑 ：https://qungheng.github.io/images/E40BC05F4362214E54F9397274528059.jpg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小仓鼠委屈地看着：https://qungheng.github.io/images/E385717D4A55BC2D2D05DAA976531F5E.jpg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小仓鼠潇洒地骑着滑板车：https://qungheng.github.io/images/ED7F148FF80B5C51D827AB468F770BB6.jpg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小仓鼠难过大哭：https://qungheng.github.io/images/2CCFEFE4D9A0B74D3B8850F7435CA296.jpg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小仓鼠举着应援棒一脸兴奋：https://qungheng.github.io/images/6B53D1F4758595C089BD70A9DF926FC7.jpg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小仓鼠被爱心暴击：https://qungheng.github.io/images/7A7BC24B5853236DEC63794AC04C3E9E.jpg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小仓鼠半跪在地上哭哭：https://qungheng.github.io/images/8B4AAB183D8D77FFB6F142D2BE1CAFFE.jpg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小仓鼠看着天一脸难过：https://qungheng.github.io/images/42B539B97E4053364616D148FFC5D186.jpg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小仓鼠不满地撇撇嘴：https://qungheng.github.io/images/542FED0C6D9206400F701282B4725A34.jpg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小仓鼠开心地举着爱心：https://qungheng.github.io/images/12469E78E3DEBA36DC46AEE5845CDC5D.jpg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小仓鼠鼓着腮帮子一脸委屈：https://qungheng.github.io/images/29360C1999701D0075967409241400F3.jpg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小仓鼠开心地放礼炮：https://qungheng.github.io/images/34661CC1EA19FAD4773B63BF39304911.jpg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小仓鼠开心地扭来扭去：https://qungheng.github.io/images/991236665B2B3C45032E1A17ADCE9B4A.jpg</w:t>
      </w:r>
    </w:p>
    <w:p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小仓鼠难过的流鼻涕泡：https://qungheng.github.io/images/B3C2DF45207D962F87E97D57FC6DF122.jpg</w:t>
      </w:r>
    </w:p>
    <w:p>
      <w:pPr>
        <w:rPr>
          <w:color w:val="000000"/>
          <w:sz w:val="40"/>
          <w:szCs w:val="40"/>
        </w:rPr>
      </w:pPr>
      <w:r>
        <w:rPr>
          <w:b w:val="0"/>
          <w:bCs w:val="0"/>
          <w:color w:val="000000"/>
          <w:sz w:val="24"/>
          <w:szCs w:val="24"/>
        </w:rPr>
        <w:t>小仓鼠脏兮兮地趴在地上一脸委屈：https://qungheng.github.io/images/B40D51F6A18666CC09182FD46AFFD1FD.jpg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tbak/modified.xml>Mon Sep 28 13:20:57 2026
save:Mon Sep 28 13:21:22 2026

</file>